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2717" w:rsidRDefault="00D32717" w:rsidP="009865D3">
      <w:pPr>
        <w:pStyle w:val="Heading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:rsidR="00D32717" w:rsidRDefault="00D32717" w:rsidP="009865D3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:rsidR="00D32717" w:rsidRDefault="00D32717" w:rsidP="009865D3">
      <w:pPr>
        <w:pStyle w:val="Heading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:rsidR="00D32717" w:rsidRDefault="00D32717" w:rsidP="009865D3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:rsidR="00D32717" w:rsidRDefault="00D32717" w:rsidP="009865D3">
      <w:pPr>
        <w:pStyle w:val="BodyText"/>
        <w:spacing w:before="11"/>
        <w:rPr>
          <w:b/>
          <w:sz w:val="27"/>
        </w:rPr>
      </w:pPr>
    </w:p>
    <w:p w:rsidR="00D32717" w:rsidRDefault="00D32717" w:rsidP="009865D3">
      <w:pPr>
        <w:pStyle w:val="Heading1"/>
        <w:spacing w:line="480" w:lineRule="auto"/>
        <w:ind w:left="3207" w:right="2842" w:hanging="1"/>
        <w:jc w:val="center"/>
      </w:pPr>
      <w:r>
        <w:t>Кафедра инфокоммуникаций</w:t>
      </w:r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:rsidR="00D32717" w:rsidRDefault="00D32717" w:rsidP="009865D3">
      <w:pPr>
        <w:pStyle w:val="BodyText"/>
        <w:spacing w:before="8"/>
        <w:rPr>
          <w:b/>
          <w:sz w:val="23"/>
        </w:rPr>
      </w:pPr>
    </w:p>
    <w:p w:rsidR="00D32717" w:rsidRDefault="00D32717" w:rsidP="009865D3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:rsidR="00D32717" w:rsidRPr="009865D3" w:rsidRDefault="00D32717" w:rsidP="009865D3">
      <w:pPr>
        <w:pStyle w:val="Heading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№1.</w:t>
      </w:r>
      <w:r w:rsidRPr="009865D3">
        <w:t>3</w:t>
      </w:r>
    </w:p>
    <w:p w:rsidR="00D32717" w:rsidRDefault="00D32717" w:rsidP="009865D3">
      <w:pPr>
        <w:pStyle w:val="BodyText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«Основы программной инженерии»</w:t>
      </w:r>
    </w:p>
    <w:p w:rsidR="00D32717" w:rsidRDefault="00D32717" w:rsidP="009865D3">
      <w:pPr>
        <w:pStyle w:val="BodyText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 xml:space="preserve">«Основы ветвления </w:t>
      </w:r>
      <w:r>
        <w:rPr>
          <w:lang w:val="en-US"/>
        </w:rPr>
        <w:t>GIT</w:t>
      </w:r>
      <w:r>
        <w:t>»</w:t>
      </w:r>
    </w:p>
    <w:p w:rsidR="00D32717" w:rsidRDefault="00D32717" w:rsidP="009865D3">
      <w:pPr>
        <w:pStyle w:val="BodyText"/>
        <w:rPr>
          <w:sz w:val="30"/>
        </w:rPr>
      </w:pPr>
    </w:p>
    <w:p w:rsidR="00D32717" w:rsidRDefault="00D32717" w:rsidP="009865D3">
      <w:pPr>
        <w:pStyle w:val="BodyText"/>
        <w:rPr>
          <w:sz w:val="30"/>
        </w:rPr>
      </w:pPr>
    </w:p>
    <w:p w:rsidR="00D32717" w:rsidRDefault="00D32717" w:rsidP="009865D3">
      <w:pPr>
        <w:pStyle w:val="BodyText"/>
        <w:rPr>
          <w:sz w:val="30"/>
        </w:rPr>
      </w:pPr>
    </w:p>
    <w:p w:rsidR="00D32717" w:rsidRDefault="00D32717" w:rsidP="009865D3">
      <w:pPr>
        <w:pStyle w:val="BodyText"/>
        <w:rPr>
          <w:sz w:val="30"/>
        </w:rPr>
      </w:pPr>
    </w:p>
    <w:p w:rsidR="00D32717" w:rsidRDefault="00D32717" w:rsidP="009865D3">
      <w:pPr>
        <w:pStyle w:val="BodyText"/>
        <w:spacing w:before="3"/>
        <w:rPr>
          <w:sz w:val="44"/>
        </w:rPr>
      </w:pPr>
    </w:p>
    <w:p w:rsidR="00D32717" w:rsidRDefault="00D32717" w:rsidP="009865D3">
      <w:pPr>
        <w:pStyle w:val="BodyText"/>
        <w:spacing w:line="360" w:lineRule="auto"/>
        <w:ind w:left="6237" w:right="213" w:firstLine="235"/>
        <w:jc w:val="right"/>
      </w:pPr>
      <w:r>
        <w:t>Выполнил: студент 2 курса группы Пиж-б-о-21-1</w:t>
      </w:r>
    </w:p>
    <w:p w:rsidR="00D32717" w:rsidRPr="00D10D61" w:rsidRDefault="00D32717" w:rsidP="00D10D61">
      <w:pPr>
        <w:pStyle w:val="BodyText"/>
        <w:jc w:val="right"/>
        <w:rPr>
          <w:sz w:val="30"/>
        </w:rPr>
      </w:pPr>
      <w:r w:rsidRPr="00D10D61">
        <w:tab/>
      </w:r>
      <w:r w:rsidRPr="00D10D61">
        <w:tab/>
      </w:r>
      <w:r w:rsidRPr="00D10D61">
        <w:tab/>
      </w:r>
      <w:r w:rsidRPr="00D10D61">
        <w:tab/>
      </w:r>
      <w:r w:rsidRPr="00D10D61">
        <w:tab/>
      </w:r>
      <w:r w:rsidRPr="00D10D61">
        <w:tab/>
      </w:r>
      <w:r w:rsidRPr="00D10D61">
        <w:tab/>
      </w:r>
      <w:r w:rsidRPr="00D10D61">
        <w:tab/>
      </w:r>
      <w:r w:rsidRPr="00D10D61">
        <w:tab/>
      </w:r>
      <w:r w:rsidRPr="00D10D61">
        <w:tab/>
      </w:r>
      <w:r>
        <w:t>Рязанцев Матвей Денисович</w:t>
      </w:r>
    </w:p>
    <w:p w:rsidR="00D32717" w:rsidRDefault="00D32717" w:rsidP="00D10D61">
      <w:pPr>
        <w:pStyle w:val="BodyText"/>
        <w:jc w:val="right"/>
        <w:rPr>
          <w:sz w:val="30"/>
        </w:rPr>
      </w:pPr>
    </w:p>
    <w:p w:rsidR="00D32717" w:rsidRDefault="00D32717" w:rsidP="009865D3">
      <w:pPr>
        <w:pStyle w:val="BodyText"/>
        <w:rPr>
          <w:sz w:val="30"/>
        </w:rPr>
      </w:pPr>
    </w:p>
    <w:p w:rsidR="00D32717" w:rsidRDefault="00D32717" w:rsidP="009865D3">
      <w:pPr>
        <w:pStyle w:val="BodyText"/>
        <w:rPr>
          <w:sz w:val="30"/>
        </w:rPr>
      </w:pPr>
    </w:p>
    <w:p w:rsidR="00D32717" w:rsidRDefault="00D32717" w:rsidP="009865D3">
      <w:pPr>
        <w:pStyle w:val="BodyText"/>
        <w:rPr>
          <w:sz w:val="30"/>
        </w:rPr>
      </w:pPr>
    </w:p>
    <w:p w:rsidR="00D32717" w:rsidRDefault="00D32717" w:rsidP="009865D3">
      <w:pPr>
        <w:pStyle w:val="BodyText"/>
        <w:spacing w:before="1"/>
        <w:rPr>
          <w:sz w:val="30"/>
        </w:rPr>
      </w:pPr>
    </w:p>
    <w:p w:rsidR="00D32717" w:rsidRDefault="00D32717" w:rsidP="009865D3">
      <w:pPr>
        <w:pStyle w:val="BodyText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p w:rsidR="00D32717" w:rsidRDefault="00D32717" w:rsidP="009865D3">
      <w:pPr>
        <w:pStyle w:val="BodyText"/>
        <w:ind w:left="940" w:right="427"/>
        <w:jc w:val="center"/>
      </w:pPr>
    </w:p>
    <w:p w:rsidR="00D32717" w:rsidRDefault="00D32717" w:rsidP="009865D3">
      <w:pPr>
        <w:pStyle w:val="BodyText"/>
        <w:ind w:left="940" w:right="427"/>
        <w:jc w:val="center"/>
      </w:pPr>
    </w:p>
    <w:bookmarkEnd w:id="0"/>
    <w:p w:rsidR="00D32717" w:rsidRPr="003057B6" w:rsidRDefault="00D32717" w:rsidP="009865D3">
      <w:pPr>
        <w:spacing w:line="360" w:lineRule="auto"/>
        <w:ind w:firstLine="709"/>
        <w:rPr>
          <w:sz w:val="28"/>
          <w:szCs w:val="28"/>
        </w:rPr>
      </w:pPr>
      <w:r w:rsidRPr="003057B6">
        <w:rPr>
          <w:b/>
          <w:bCs/>
          <w:sz w:val="28"/>
          <w:szCs w:val="28"/>
        </w:rPr>
        <w:t>Цель:</w:t>
      </w:r>
      <w:r>
        <w:rPr>
          <w:sz w:val="28"/>
          <w:szCs w:val="28"/>
        </w:rPr>
        <w:t xml:space="preserve"> исследование базовых возможностей по работе с локальными и удаленными ветками </w:t>
      </w:r>
      <w:r>
        <w:rPr>
          <w:sz w:val="28"/>
          <w:szCs w:val="28"/>
          <w:lang w:val="en-US"/>
        </w:rPr>
        <w:t>GIT</w:t>
      </w:r>
    </w:p>
    <w:p w:rsidR="00D32717" w:rsidRDefault="00D32717" w:rsidP="00993D7D">
      <w:pPr>
        <w:spacing w:line="360" w:lineRule="auto"/>
        <w:jc w:val="center"/>
        <w:rPr>
          <w:b/>
          <w:bCs/>
          <w:sz w:val="28"/>
          <w:szCs w:val="28"/>
        </w:rPr>
      </w:pPr>
      <w:r w:rsidRPr="00993D7D">
        <w:rPr>
          <w:b/>
          <w:bCs/>
          <w:sz w:val="28"/>
          <w:szCs w:val="28"/>
        </w:rPr>
        <w:t>Выполнение работы</w:t>
      </w:r>
    </w:p>
    <w:p w:rsidR="00D32717" w:rsidRDefault="00D32717" w:rsidP="00993D7D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создан репозиторий с использованием лицензии </w:t>
      </w:r>
      <w:r>
        <w:rPr>
          <w:sz w:val="28"/>
          <w:szCs w:val="28"/>
          <w:lang w:val="en-US"/>
        </w:rPr>
        <w:t>MIT</w:t>
      </w:r>
      <w:r w:rsidRPr="00993D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файлами </w:t>
      </w:r>
      <w:r>
        <w:rPr>
          <w:sz w:val="28"/>
          <w:szCs w:val="28"/>
          <w:lang w:val="en-US"/>
        </w:rPr>
        <w:t>gitignor</w:t>
      </w:r>
      <w:r w:rsidRPr="00993D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выбранного языка программирования </w:t>
      </w:r>
      <w:r>
        <w:rPr>
          <w:sz w:val="28"/>
          <w:szCs w:val="28"/>
          <w:lang w:val="en-US"/>
        </w:rPr>
        <w:t>C</w:t>
      </w:r>
      <w:r w:rsidRPr="00993D7D">
        <w:rPr>
          <w:sz w:val="28"/>
          <w:szCs w:val="28"/>
        </w:rPr>
        <w:t xml:space="preserve">++. </w:t>
      </w:r>
      <w:r>
        <w:rPr>
          <w:sz w:val="28"/>
          <w:szCs w:val="28"/>
        </w:rPr>
        <w:t>Далее он был клонирован по ноутбук.</w:t>
      </w:r>
    </w:p>
    <w:p w:rsidR="00D32717" w:rsidRDefault="00D32717" w:rsidP="00031AE5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07DD1">
        <w:rPr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216.6pt">
            <v:imagedata r:id="rId5" o:title="" croptop="4488f" cropbottom="14066f" cropleft="4949f" cropright="12643f"/>
          </v:shape>
        </w:pict>
      </w:r>
    </w:p>
    <w:p w:rsidR="00D32717" w:rsidRDefault="00D32717" w:rsidP="00031AE5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Создание репозитория</w:t>
      </w:r>
    </w:p>
    <w:p w:rsidR="00D32717" w:rsidRDefault="00D32717" w:rsidP="00031AE5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031AE5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07DD1">
        <w:rPr>
          <w:noProof/>
          <w:sz w:val="28"/>
          <w:szCs w:val="28"/>
          <w:lang w:eastAsia="ru-RU"/>
        </w:rPr>
        <w:pict>
          <v:shape id="_x0000_i1026" type="#_x0000_t75" style="width:460.8pt;height:108pt">
            <v:imagedata r:id="rId6" o:title="" cropbottom="50274f"/>
          </v:shape>
        </w:pict>
      </w:r>
    </w:p>
    <w:p w:rsidR="00D32717" w:rsidRDefault="00D32717" w:rsidP="00031AE5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Клонирование репозитория</w:t>
      </w:r>
    </w:p>
    <w:p w:rsidR="00D32717" w:rsidRDefault="00D32717" w:rsidP="00AB6690">
      <w:pPr>
        <w:spacing w:line="360" w:lineRule="auto"/>
        <w:rPr>
          <w:sz w:val="28"/>
          <w:szCs w:val="28"/>
        </w:rPr>
      </w:pPr>
    </w:p>
    <w:p w:rsidR="00D32717" w:rsidRDefault="00D32717" w:rsidP="00AB6690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трех текстовых файлов</w:t>
      </w:r>
    </w:p>
    <w:p w:rsidR="00D32717" w:rsidRDefault="00D32717" w:rsidP="0051316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27" type="#_x0000_t75" style="width:392.4pt;height:200.4pt">
            <v:imagedata r:id="rId7" o:title="" cropbottom="41128f"/>
          </v:shape>
        </w:pict>
      </w:r>
    </w:p>
    <w:p w:rsidR="00D32717" w:rsidRDefault="00D32717" w:rsidP="0051316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Создание трех текстовых файлов</w:t>
      </w:r>
    </w:p>
    <w:p w:rsidR="00D32717" w:rsidRDefault="00D32717" w:rsidP="0051316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51316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28" type="#_x0000_t75" style="width:460.8pt;height:85.2pt">
            <v:imagedata r:id="rId8" o:title="" croptop="46791f" cropbottom="6783f"/>
          </v:shape>
        </w:pict>
      </w:r>
    </w:p>
    <w:p w:rsidR="00D32717" w:rsidRPr="00DC6E05" w:rsidRDefault="00D32717" w:rsidP="0051316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– Коммит с комментарием </w:t>
      </w:r>
      <w:r>
        <w:rPr>
          <w:sz w:val="28"/>
          <w:szCs w:val="28"/>
          <w:lang w:val="en-US"/>
        </w:rPr>
        <w:t>add</w:t>
      </w:r>
      <w:r w:rsidRPr="00DC6E05">
        <w:rPr>
          <w:sz w:val="28"/>
          <w:szCs w:val="28"/>
        </w:rPr>
        <w:t xml:space="preserve"> 1.</w:t>
      </w:r>
      <w:r>
        <w:rPr>
          <w:sz w:val="28"/>
          <w:szCs w:val="28"/>
          <w:lang w:val="en-US"/>
        </w:rPr>
        <w:t>txt</w:t>
      </w:r>
      <w:r w:rsidRPr="00DC6E0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</w:p>
    <w:p w:rsidR="00D32717" w:rsidRDefault="00D32717" w:rsidP="0051316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51316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29" type="#_x0000_t75" style="width:460.8pt;height:116.4pt">
            <v:imagedata r:id="rId9" o:title="" croptop="49837f"/>
          </v:shape>
        </w:pict>
      </w:r>
    </w:p>
    <w:p w:rsidR="00D32717" w:rsidRDefault="00D32717" w:rsidP="0051316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индексация второго и третьего файла</w:t>
      </w:r>
    </w:p>
    <w:p w:rsidR="00D32717" w:rsidRDefault="00D32717" w:rsidP="00DC6E05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D32717" w:rsidRDefault="00D32717" w:rsidP="00DC6E05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</w:t>
      </w:r>
      <w:r w:rsidRPr="00DC6E05">
        <w:rPr>
          <w:sz w:val="28"/>
          <w:szCs w:val="28"/>
        </w:rPr>
        <w:t xml:space="preserve"> нов</w:t>
      </w:r>
      <w:r>
        <w:rPr>
          <w:sz w:val="28"/>
          <w:szCs w:val="28"/>
        </w:rPr>
        <w:t>ая</w:t>
      </w:r>
      <w:r w:rsidRPr="00DC6E05">
        <w:rPr>
          <w:sz w:val="28"/>
          <w:szCs w:val="28"/>
        </w:rPr>
        <w:t xml:space="preserve"> ветк</w:t>
      </w:r>
      <w:r>
        <w:rPr>
          <w:sz w:val="28"/>
          <w:szCs w:val="28"/>
        </w:rPr>
        <w:t>а</w:t>
      </w:r>
      <w:r w:rsidRPr="00DC6E05">
        <w:rPr>
          <w:sz w:val="28"/>
          <w:szCs w:val="28"/>
        </w:rPr>
        <w:t xml:space="preserve"> my_first_branch, </w:t>
      </w:r>
      <w:r>
        <w:rPr>
          <w:sz w:val="28"/>
          <w:szCs w:val="28"/>
        </w:rPr>
        <w:t xml:space="preserve">был осуществлен </w:t>
      </w:r>
      <w:r w:rsidRPr="00DC6E05">
        <w:rPr>
          <w:sz w:val="28"/>
          <w:szCs w:val="28"/>
        </w:rPr>
        <w:t>пере</w:t>
      </w:r>
      <w:r>
        <w:rPr>
          <w:sz w:val="28"/>
          <w:szCs w:val="28"/>
        </w:rPr>
        <w:t>ход</w:t>
      </w:r>
      <w:r w:rsidRPr="00DC6E05">
        <w:rPr>
          <w:sz w:val="28"/>
          <w:szCs w:val="28"/>
        </w:rPr>
        <w:t xml:space="preserve"> на нее и созда</w:t>
      </w:r>
      <w:r>
        <w:rPr>
          <w:sz w:val="28"/>
          <w:szCs w:val="28"/>
        </w:rPr>
        <w:t>н</w:t>
      </w:r>
      <w:r w:rsidRPr="00DC6E05">
        <w:rPr>
          <w:sz w:val="28"/>
          <w:szCs w:val="28"/>
        </w:rPr>
        <w:t xml:space="preserve"> новый файл </w:t>
      </w:r>
      <w:r>
        <w:rPr>
          <w:sz w:val="28"/>
          <w:szCs w:val="28"/>
        </w:rPr>
        <w:t xml:space="preserve">в нем </w:t>
      </w:r>
      <w:r w:rsidRPr="00DC6E05">
        <w:rPr>
          <w:sz w:val="28"/>
          <w:szCs w:val="28"/>
        </w:rPr>
        <w:t xml:space="preserve">in_branch.txt, </w:t>
      </w:r>
      <w:r>
        <w:rPr>
          <w:sz w:val="28"/>
          <w:szCs w:val="28"/>
        </w:rPr>
        <w:t xml:space="preserve">были </w:t>
      </w:r>
      <w:r w:rsidRPr="00DC6E05">
        <w:rPr>
          <w:sz w:val="28"/>
          <w:szCs w:val="28"/>
        </w:rPr>
        <w:t>закомми</w:t>
      </w:r>
      <w:r>
        <w:rPr>
          <w:sz w:val="28"/>
          <w:szCs w:val="28"/>
        </w:rPr>
        <w:t xml:space="preserve">чены </w:t>
      </w:r>
      <w:r w:rsidRPr="00DC6E05">
        <w:rPr>
          <w:sz w:val="28"/>
          <w:szCs w:val="28"/>
        </w:rPr>
        <w:t xml:space="preserve">изменения. После этого </w:t>
      </w:r>
      <w:r>
        <w:rPr>
          <w:sz w:val="28"/>
          <w:szCs w:val="28"/>
        </w:rPr>
        <w:t>произошел возврат</w:t>
      </w:r>
      <w:r w:rsidRPr="00DC6E05">
        <w:rPr>
          <w:sz w:val="28"/>
          <w:szCs w:val="28"/>
        </w:rPr>
        <w:t xml:space="preserve"> на ветку master, </w:t>
      </w:r>
      <w:r>
        <w:rPr>
          <w:sz w:val="28"/>
          <w:szCs w:val="28"/>
        </w:rPr>
        <w:t xml:space="preserve">и переход </w:t>
      </w:r>
      <w:r w:rsidRPr="00DC6E05">
        <w:rPr>
          <w:sz w:val="28"/>
          <w:szCs w:val="28"/>
        </w:rPr>
        <w:t xml:space="preserve">на ветку new_branch, </w:t>
      </w:r>
      <w:r>
        <w:rPr>
          <w:sz w:val="28"/>
          <w:szCs w:val="28"/>
        </w:rPr>
        <w:t>были осуществлены</w:t>
      </w:r>
      <w:r w:rsidRPr="00DC6E05">
        <w:rPr>
          <w:sz w:val="28"/>
          <w:szCs w:val="28"/>
        </w:rPr>
        <w:t xml:space="preserve"> изменения в файле 1.txt и закомми</w:t>
      </w:r>
      <w:r>
        <w:rPr>
          <w:sz w:val="28"/>
          <w:szCs w:val="28"/>
        </w:rPr>
        <w:t xml:space="preserve">чены </w:t>
      </w:r>
      <w:r w:rsidRPr="00DC6E05">
        <w:rPr>
          <w:sz w:val="28"/>
          <w:szCs w:val="28"/>
        </w:rPr>
        <w:t>изменения.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07DD1">
        <w:rPr>
          <w:noProof/>
          <w:sz w:val="28"/>
          <w:szCs w:val="28"/>
          <w:lang w:eastAsia="ru-RU"/>
        </w:rPr>
        <w:pict>
          <v:shape id="_x0000_i1030" type="#_x0000_t75" style="width:460.8pt;height:131.4pt">
            <v:imagedata r:id="rId10" o:title="" croptop="46953f"/>
          </v:shape>
        </w:pic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Отображение веток, а также текущей ветки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31" type="#_x0000_t75" style="width:460.8pt;height:78pt">
            <v:imagedata r:id="rId11" o:title="" croptop="55228f"/>
          </v:shape>
        </w:pict>
      </w:r>
    </w:p>
    <w:p w:rsidR="00D32717" w:rsidRPr="00DE4AFC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Переход на ветку </w:t>
      </w:r>
      <w:r>
        <w:rPr>
          <w:sz w:val="28"/>
          <w:szCs w:val="28"/>
          <w:lang w:val="en-US"/>
        </w:rPr>
        <w:t>my</w:t>
      </w:r>
      <w:r w:rsidRPr="00130F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first</w:t>
      </w:r>
      <w:r w:rsidRPr="00130F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branch</w:t>
      </w:r>
    </w:p>
    <w:p w:rsidR="00D32717" w:rsidRPr="00DE4AFC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32" type="#_x0000_t75" style="width:298.2pt;height:216.6pt">
            <v:imagedata r:id="rId12" o:title="" croptop="5202f" cropbottom="33689f" cropleft="14703f"/>
          </v:shape>
        </w:pic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Добавление нового текстового файла в репозиторий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33" type="#_x0000_t75" style="width:460.8pt;height:147pt">
            <v:imagedata r:id="rId13" o:title="" croptop="45820f"/>
          </v:shape>
        </w:pic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Коммит сделанных изменений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34" type="#_x0000_t75" style="width:460.8pt;height:139.2pt">
            <v:imagedata r:id="rId14" o:title="" croptop="47076f"/>
          </v:shape>
        </w:pic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Переход на главную ветвь и создание с переходом на новую ветку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35" type="#_x0000_t75" style="width:274.8pt;height:183.6pt">
            <v:imagedata r:id="rId15" o:title="" croptop="7404f" cropbottom="34775f" cropleft="19214f"/>
          </v:shape>
        </w:pict>
      </w:r>
    </w:p>
    <w:p w:rsidR="00D32717" w:rsidRPr="003A6295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В новой ветви нет добавленного файла в ветви </w:t>
      </w:r>
      <w:r>
        <w:rPr>
          <w:sz w:val="28"/>
          <w:szCs w:val="28"/>
          <w:lang w:val="en-US"/>
        </w:rPr>
        <w:t>my</w:t>
      </w:r>
      <w:r w:rsidRPr="003A62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first</w:t>
      </w:r>
      <w:r w:rsidRPr="003A62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branch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36" type="#_x0000_t75" style="width:174pt;height:132pt">
            <v:imagedata r:id="rId16" o:title="" cropbottom="44246f" cropright="40353f"/>
          </v:shape>
        </w:pict>
      </w:r>
    </w:p>
    <w:p w:rsidR="00D32717" w:rsidRPr="00DE4AFC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3.7 – Изменения в файле 1</w:t>
      </w:r>
      <w:r w:rsidRPr="007F04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:rsidR="00D32717" w:rsidRPr="00DE4AFC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07DD1">
        <w:rPr>
          <w:noProof/>
          <w:sz w:val="28"/>
          <w:szCs w:val="28"/>
          <w:lang w:eastAsia="ru-RU"/>
        </w:rPr>
        <w:pict>
          <v:shape id="_x0000_i1037" type="#_x0000_t75" style="width:460.8pt;height:61.8pt">
            <v:imagedata r:id="rId17" o:title="" croptop="57345f"/>
          </v:shape>
        </w:pict>
      </w:r>
    </w:p>
    <w:p w:rsidR="00D32717" w:rsidRPr="0070386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3.8 – Коммит изменений</w:t>
      </w:r>
    </w:p>
    <w:p w:rsidR="00D32717" w:rsidRDefault="00D32717" w:rsidP="007F0430">
      <w:pPr>
        <w:pStyle w:val="ListParagraph"/>
        <w:spacing w:line="360" w:lineRule="auto"/>
        <w:ind w:left="0"/>
        <w:rPr>
          <w:sz w:val="28"/>
          <w:szCs w:val="28"/>
          <w:lang w:val="en-US"/>
        </w:rPr>
      </w:pPr>
    </w:p>
    <w:p w:rsidR="00D32717" w:rsidRPr="007F0430" w:rsidRDefault="00D32717" w:rsidP="004C1451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осуществлен переход на ветку </w:t>
      </w:r>
      <w:r>
        <w:rPr>
          <w:sz w:val="28"/>
          <w:szCs w:val="28"/>
          <w:lang w:val="en-US"/>
        </w:rPr>
        <w:t>main</w:t>
      </w:r>
      <w:r w:rsidRPr="007F04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были слиты ветки </w:t>
      </w:r>
      <w:r>
        <w:rPr>
          <w:sz w:val="28"/>
          <w:szCs w:val="28"/>
          <w:lang w:val="en-US"/>
        </w:rPr>
        <w:t>main</w:t>
      </w:r>
      <w:r w:rsidRPr="007F04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my</w:t>
      </w:r>
      <w:r w:rsidRPr="007F043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first</w:t>
      </w:r>
      <w:r w:rsidRPr="007F043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branch</w:t>
      </w:r>
      <w:r>
        <w:rPr>
          <w:sz w:val="28"/>
          <w:szCs w:val="28"/>
        </w:rPr>
        <w:t xml:space="preserve">. После были удалены все ветки кроме </w:t>
      </w:r>
      <w:r>
        <w:rPr>
          <w:sz w:val="28"/>
          <w:szCs w:val="28"/>
          <w:lang w:val="en-US"/>
        </w:rPr>
        <w:t>main.</w:t>
      </w: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38" type="#_x0000_t75" style="width:460.8pt;height:124.2pt">
            <v:imagedata r:id="rId18" o:title="" croptop="49349f"/>
          </v:shape>
        </w:pict>
      </w:r>
    </w:p>
    <w:p w:rsidR="00D32717" w:rsidRPr="00DE4AFC" w:rsidRDefault="00D32717" w:rsidP="00DE4AFC">
      <w:pPr>
        <w:pStyle w:val="ListParagraph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 – Переход на ветку </w:t>
      </w:r>
      <w:r>
        <w:rPr>
          <w:sz w:val="28"/>
          <w:szCs w:val="28"/>
          <w:lang w:val="en-US"/>
        </w:rPr>
        <w:t>main</w:t>
      </w:r>
      <w:r w:rsidRPr="007038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слияние ее с веткой </w:t>
      </w:r>
      <w:r>
        <w:rPr>
          <w:sz w:val="28"/>
          <w:szCs w:val="28"/>
          <w:lang w:val="en-US"/>
        </w:rPr>
        <w:t>my</w:t>
      </w:r>
      <w:r w:rsidRPr="007038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first</w:t>
      </w:r>
      <w:r w:rsidRPr="007038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branch</w:t>
      </w:r>
    </w:p>
    <w:p w:rsidR="00D32717" w:rsidRPr="00DE4AFC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39" type="#_x0000_t75" style="width:460.8pt;height:108pt">
            <v:imagedata r:id="rId19" o:title="" croptop="50524f"/>
          </v:shape>
        </w:pict>
      </w:r>
    </w:p>
    <w:p w:rsidR="00D32717" w:rsidRPr="00DE4AFC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Слияние ветки </w:t>
      </w:r>
      <w:r>
        <w:rPr>
          <w:sz w:val="28"/>
          <w:szCs w:val="28"/>
          <w:lang w:val="en-US"/>
        </w:rPr>
        <w:t>main</w:t>
      </w:r>
      <w:r w:rsidRPr="00541B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ветки </w:t>
      </w:r>
      <w:r>
        <w:rPr>
          <w:sz w:val="28"/>
          <w:szCs w:val="28"/>
          <w:lang w:val="en-US"/>
        </w:rPr>
        <w:t>new</w:t>
      </w:r>
      <w:r w:rsidRPr="00541BC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branch</w:t>
      </w:r>
    </w:p>
    <w:p w:rsidR="00D32717" w:rsidRPr="00DE4AFC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40" type="#_x0000_t75" style="width:416.4pt;height:449.4pt">
            <v:imagedata r:id="rId20" o:title=""/>
          </v:shape>
        </w:pict>
      </w:r>
    </w:p>
    <w:p w:rsidR="00D32717" w:rsidRPr="00DE4AFC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Вид репозитория на ветви </w:t>
      </w:r>
      <w:r>
        <w:rPr>
          <w:sz w:val="28"/>
          <w:szCs w:val="28"/>
          <w:lang w:val="en-US"/>
        </w:rPr>
        <w:t>main</w:t>
      </w:r>
    </w:p>
    <w:p w:rsidR="00D32717" w:rsidRPr="00DE4AFC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41" type="#_x0000_t75" style="width:417.6pt;height:178.2pt">
            <v:imagedata r:id="rId21" o:title="" croptop="43470f" cropbottom="10605f" cropright="36532f"/>
          </v:shape>
        </w:pict>
      </w: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541BCC">
        <w:rPr>
          <w:sz w:val="28"/>
          <w:szCs w:val="28"/>
          <w:lang w:val="en-US"/>
        </w:rPr>
        <w:t xml:space="preserve"> </w:t>
      </w:r>
      <w:r w:rsidRPr="00DE4AFC">
        <w:rPr>
          <w:sz w:val="28"/>
          <w:szCs w:val="28"/>
          <w:lang w:val="en-US"/>
        </w:rPr>
        <w:t>4.4</w:t>
      </w:r>
      <w:r w:rsidRPr="00541BC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Удаление</w:t>
      </w:r>
      <w:r w:rsidRPr="00541B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ветвей</w:t>
      </w:r>
      <w:r w:rsidRPr="00541BCC">
        <w:rPr>
          <w:sz w:val="28"/>
          <w:szCs w:val="28"/>
          <w:lang w:val="en-US"/>
        </w:rPr>
        <w:t xml:space="preserve"> my_</w:t>
      </w:r>
      <w:r>
        <w:rPr>
          <w:sz w:val="28"/>
          <w:szCs w:val="28"/>
          <w:lang w:val="en-US"/>
        </w:rPr>
        <w:t>first</w:t>
      </w:r>
      <w:r w:rsidRPr="00541BCC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branch</w:t>
      </w:r>
      <w:r w:rsidRPr="00541B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541B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new_branch</w:t>
      </w:r>
    </w:p>
    <w:p w:rsidR="00D32717" w:rsidRPr="00DE4AFC" w:rsidRDefault="00D32717" w:rsidP="00541BCC">
      <w:pPr>
        <w:pStyle w:val="ListParagraph"/>
        <w:spacing w:line="360" w:lineRule="auto"/>
        <w:ind w:left="0"/>
        <w:rPr>
          <w:sz w:val="28"/>
          <w:szCs w:val="28"/>
          <w:lang w:val="en-US"/>
        </w:rPr>
      </w:pPr>
    </w:p>
    <w:p w:rsidR="00D32717" w:rsidRPr="000400AF" w:rsidRDefault="00D32717" w:rsidP="000400AF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веток</w:t>
      </w:r>
      <w:r w:rsidRPr="004C145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branch</w:t>
      </w:r>
      <w:r w:rsidRPr="004C1451">
        <w:rPr>
          <w:sz w:val="28"/>
          <w:szCs w:val="28"/>
        </w:rPr>
        <w:t xml:space="preserve">_1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branch</w:t>
      </w:r>
      <w:r w:rsidRPr="004C1451">
        <w:rPr>
          <w:sz w:val="28"/>
          <w:szCs w:val="28"/>
        </w:rPr>
        <w:t>_2</w:t>
      </w:r>
      <w:r>
        <w:rPr>
          <w:sz w:val="28"/>
          <w:szCs w:val="28"/>
        </w:rPr>
        <w:t xml:space="preserve">. Переход на ветку </w:t>
      </w:r>
      <w:r>
        <w:rPr>
          <w:sz w:val="28"/>
          <w:szCs w:val="28"/>
          <w:lang w:val="en-US"/>
        </w:rPr>
        <w:t>branch</w:t>
      </w:r>
      <w:r w:rsidRPr="004C1451">
        <w:rPr>
          <w:sz w:val="28"/>
          <w:szCs w:val="28"/>
        </w:rPr>
        <w:t xml:space="preserve">_1 </w:t>
      </w:r>
      <w:r>
        <w:rPr>
          <w:sz w:val="28"/>
          <w:szCs w:val="28"/>
        </w:rPr>
        <w:t>и изменение файлов 1</w:t>
      </w:r>
      <w:r w:rsidRPr="004C145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4C1451">
        <w:rPr>
          <w:sz w:val="28"/>
          <w:szCs w:val="28"/>
        </w:rPr>
        <w:t>, 3.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. Затем коммит изменений. Осуществление перехода на ветку </w:t>
      </w:r>
      <w:r>
        <w:rPr>
          <w:sz w:val="28"/>
          <w:szCs w:val="28"/>
          <w:lang w:val="en-US"/>
        </w:rPr>
        <w:t>branch</w:t>
      </w:r>
      <w:r w:rsidRPr="004C1451">
        <w:rPr>
          <w:sz w:val="28"/>
          <w:szCs w:val="28"/>
        </w:rPr>
        <w:t xml:space="preserve">_2 </w:t>
      </w:r>
      <w:r>
        <w:rPr>
          <w:sz w:val="28"/>
          <w:szCs w:val="28"/>
        </w:rPr>
        <w:t>и изменения файлов 1</w:t>
      </w:r>
      <w:r w:rsidRPr="004C145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4C1451">
        <w:rPr>
          <w:sz w:val="28"/>
          <w:szCs w:val="28"/>
        </w:rPr>
        <w:t>, 3.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, после чего фиксация коммитов изменения. После слияние изменения ветки </w:t>
      </w:r>
      <w:r>
        <w:rPr>
          <w:sz w:val="28"/>
          <w:szCs w:val="28"/>
          <w:lang w:val="en-US"/>
        </w:rPr>
        <w:t xml:space="preserve">branch_2 </w:t>
      </w:r>
      <w:r>
        <w:rPr>
          <w:sz w:val="28"/>
          <w:szCs w:val="28"/>
        </w:rPr>
        <w:t xml:space="preserve">в ветку </w:t>
      </w:r>
      <w:r>
        <w:rPr>
          <w:sz w:val="28"/>
          <w:szCs w:val="28"/>
          <w:lang w:val="en-US"/>
        </w:rPr>
        <w:t>branch_2.</w:t>
      </w: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42" type="#_x0000_t75" style="width:460.8pt;height:309pt">
            <v:imagedata r:id="rId22" o:title="" croptop="24577f"/>
          </v:shape>
        </w:pict>
      </w:r>
    </w:p>
    <w:p w:rsidR="00D32717" w:rsidRDefault="00D32717" w:rsidP="00DE4AFC">
      <w:pPr>
        <w:pStyle w:val="ListParagraph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Создание веток </w:t>
      </w:r>
      <w:r>
        <w:rPr>
          <w:sz w:val="28"/>
          <w:szCs w:val="28"/>
          <w:lang w:val="en-US"/>
        </w:rPr>
        <w:t>branch</w:t>
      </w:r>
      <w:r w:rsidRPr="000400AF">
        <w:rPr>
          <w:sz w:val="28"/>
          <w:szCs w:val="28"/>
        </w:rPr>
        <w:t xml:space="preserve">_1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branch</w:t>
      </w:r>
      <w:r w:rsidRPr="000400AF">
        <w:rPr>
          <w:sz w:val="28"/>
          <w:szCs w:val="28"/>
        </w:rPr>
        <w:t>_2</w:t>
      </w: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43" type="#_x0000_t75" style="width:328.8pt;height:88.8pt">
            <v:imagedata r:id="rId23" o:title=""/>
          </v:shape>
        </w:pict>
      </w: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Переход на ветвь </w:t>
      </w:r>
      <w:r>
        <w:rPr>
          <w:sz w:val="28"/>
          <w:szCs w:val="28"/>
          <w:lang w:val="en-US"/>
        </w:rPr>
        <w:t>branch</w:t>
      </w:r>
      <w:r w:rsidRPr="000400AF">
        <w:rPr>
          <w:sz w:val="28"/>
          <w:szCs w:val="28"/>
        </w:rPr>
        <w:t>_1</w:t>
      </w: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44" type="#_x0000_t75" style="width:220.8pt;height:112.8pt">
            <v:imagedata r:id="rId24" o:title=""/>
          </v:shape>
        </w:pict>
      </w:r>
    </w:p>
    <w:p w:rsidR="00D32717" w:rsidRPr="00DE4AFC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5.3 – Изменения в файле </w:t>
      </w:r>
      <w:r w:rsidRPr="00AA106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</w:p>
    <w:p w:rsidR="00D32717" w:rsidRPr="00DE4AFC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45" type="#_x0000_t75" style="width:165pt;height:140.4pt">
            <v:imagedata r:id="rId25" o:title=""/>
          </v:shape>
        </w:pict>
      </w:r>
    </w:p>
    <w:p w:rsidR="00D32717" w:rsidRPr="00DE4AFC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5.4 – Изменения в файле 3</w:t>
      </w:r>
      <w:r w:rsidRPr="00AA10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:rsidR="00D32717" w:rsidRPr="00DE4AFC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46" type="#_x0000_t75" style="width:466.8pt;height:143.4pt">
            <v:imagedata r:id="rId26" o:title=""/>
          </v:shape>
        </w:pict>
      </w: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Коммит изменений</w:t>
      </w: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07DD1">
        <w:rPr>
          <w:noProof/>
          <w:sz w:val="28"/>
          <w:szCs w:val="28"/>
          <w:lang w:eastAsia="ru-RU"/>
        </w:rPr>
        <w:pict>
          <v:shape id="_x0000_i1047" type="#_x0000_t75" style="width:375pt;height:124.2pt">
            <v:imagedata r:id="rId27" o:title="" croptop="22090f"/>
          </v:shape>
        </w:pict>
      </w: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5.6 – Переход на ветку </w:t>
      </w:r>
      <w:r>
        <w:rPr>
          <w:sz w:val="28"/>
          <w:szCs w:val="28"/>
          <w:lang w:val="en-US"/>
        </w:rPr>
        <w:t>branch</w:t>
      </w:r>
      <w:r w:rsidRPr="00E9245C">
        <w:rPr>
          <w:sz w:val="28"/>
          <w:szCs w:val="28"/>
        </w:rPr>
        <w:t>_2</w:t>
      </w: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Pr="00143769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07DD1">
        <w:rPr>
          <w:noProof/>
          <w:sz w:val="28"/>
          <w:szCs w:val="28"/>
          <w:lang w:eastAsia="ru-RU"/>
        </w:rPr>
        <w:pict>
          <v:shape id="_x0000_i1048" type="#_x0000_t75" style="width:178.8pt;height:119.4pt">
            <v:imagedata r:id="rId28" o:title=""/>
          </v:shape>
        </w:pict>
      </w:r>
    </w:p>
    <w:p w:rsidR="00D32717" w:rsidRPr="00DE4AFC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5.7 – Изменения в файле </w:t>
      </w:r>
      <w:r w:rsidRPr="00E9245C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</w:p>
    <w:p w:rsidR="00D32717" w:rsidRPr="00DE4AFC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49" type="#_x0000_t75" style="width:188.4pt;height:114pt">
            <v:imagedata r:id="rId29" o:title=""/>
          </v:shape>
        </w:pict>
      </w:r>
    </w:p>
    <w:p w:rsidR="00D32717" w:rsidRPr="00DE4AFC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5.8 – Изменение в файле </w:t>
      </w:r>
      <w:r w:rsidRPr="00E9245C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txt</w:t>
      </w:r>
    </w:p>
    <w:p w:rsidR="00D32717" w:rsidRPr="00DE4AFC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50" type="#_x0000_t75" style="width:402.6pt;height:152.4pt">
            <v:imagedata r:id="rId30" o:title=""/>
          </v:shape>
        </w:pict>
      </w:r>
    </w:p>
    <w:p w:rsidR="00D32717" w:rsidRDefault="00D32717" w:rsidP="000400AF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5.9 – Коммит изменений</w:t>
      </w:r>
    </w:p>
    <w:p w:rsidR="00D32717" w:rsidRDefault="00D32717" w:rsidP="00C416F8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</w:p>
    <w:p w:rsidR="00D32717" w:rsidRDefault="00D32717" w:rsidP="00C416F8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слияния веток и устранение конфликтов</w:t>
      </w:r>
    </w:p>
    <w:p w:rsidR="00D32717" w:rsidRDefault="00D32717" w:rsidP="00DE4AFC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51" type="#_x0000_t75" style="width:465pt;height:150.6pt">
            <v:imagedata r:id="rId31" o:title=""/>
          </v:shape>
        </w:pict>
      </w:r>
    </w:p>
    <w:p w:rsidR="00D32717" w:rsidRDefault="00D32717" w:rsidP="00DE4AFC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Слияние веток</w:t>
      </w:r>
    </w:p>
    <w:p w:rsidR="00D32717" w:rsidRDefault="00D32717" w:rsidP="00DE4AFC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DE4AFC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07DD1">
        <w:rPr>
          <w:noProof/>
          <w:sz w:val="28"/>
          <w:szCs w:val="28"/>
          <w:lang w:eastAsia="ru-RU"/>
        </w:rPr>
        <w:pict>
          <v:shape id="_x0000_i1052" type="#_x0000_t75" style="width:177pt;height:109.8pt">
            <v:imagedata r:id="rId32" o:title=""/>
          </v:shape>
        </w:pict>
      </w:r>
    </w:p>
    <w:p w:rsidR="00D32717" w:rsidRPr="000F06ED" w:rsidRDefault="00D32717" w:rsidP="00DE4AFC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Решение конфликта вручную</w:t>
      </w:r>
    </w:p>
    <w:p w:rsidR="00D32717" w:rsidRPr="00DE4AFC" w:rsidRDefault="00D32717" w:rsidP="00C416F8">
      <w:pPr>
        <w:pStyle w:val="ListParagraph"/>
        <w:spacing w:line="360" w:lineRule="auto"/>
        <w:jc w:val="both"/>
        <w:rPr>
          <w:sz w:val="28"/>
          <w:szCs w:val="28"/>
          <w:lang w:val="en-US"/>
        </w:rPr>
      </w:pPr>
    </w:p>
    <w:p w:rsidR="00D32717" w:rsidRDefault="00D32717" w:rsidP="000F06E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53" type="#_x0000_t75" style="width:415.8pt;height:268.8pt">
            <v:imagedata r:id="rId33" o:title=""/>
          </v:shape>
        </w:pict>
      </w:r>
    </w:p>
    <w:p w:rsidR="00D32717" w:rsidRDefault="00D32717" w:rsidP="000F06E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– Добавление индекса 1.</w:t>
      </w:r>
      <w:r>
        <w:rPr>
          <w:sz w:val="28"/>
          <w:szCs w:val="28"/>
          <w:lang w:val="en-US"/>
        </w:rPr>
        <w:t>txt</w:t>
      </w:r>
      <w:r w:rsidRPr="000F06ED">
        <w:rPr>
          <w:sz w:val="28"/>
          <w:szCs w:val="28"/>
        </w:rPr>
        <w:t xml:space="preserve"> </w:t>
      </w:r>
      <w:r>
        <w:rPr>
          <w:sz w:val="28"/>
          <w:szCs w:val="28"/>
        </w:rPr>
        <w:t>для решения конфликта</w:t>
      </w:r>
    </w:p>
    <w:p w:rsidR="00D32717" w:rsidRDefault="00D32717" w:rsidP="000F06E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Pr="001C1083" w:rsidRDefault="00D32717" w:rsidP="00B96682">
      <w:pPr>
        <w:pStyle w:val="ListParagraph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_x0000_i1054" type="#_x0000_t75" style="width:465.6pt;height:178.8pt">
            <v:imagedata r:id="rId34" o:title=""/>
          </v:shape>
        </w:pict>
      </w:r>
    </w:p>
    <w:p w:rsidR="00D32717" w:rsidRDefault="00D32717" w:rsidP="001C1083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6.4 – Команда </w:t>
      </w:r>
      <w:r>
        <w:rPr>
          <w:sz w:val="28"/>
          <w:szCs w:val="28"/>
          <w:lang w:val="en-US"/>
        </w:rPr>
        <w:t>mergetool</w:t>
      </w:r>
    </w:p>
    <w:p w:rsidR="00D32717" w:rsidRDefault="00D32717" w:rsidP="001C1083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9657EA">
        <w:rPr>
          <w:noProof/>
          <w:sz w:val="28"/>
          <w:szCs w:val="28"/>
          <w:lang w:eastAsia="ru-RU"/>
        </w:rPr>
        <w:pict>
          <v:shape id="_x0000_i1055" type="#_x0000_t75" style="width:462pt;height:510pt">
            <v:imagedata r:id="rId35" o:title=""/>
          </v:shape>
        </w:pict>
      </w: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6.5 – Команда </w:t>
      </w:r>
      <w:r>
        <w:rPr>
          <w:sz w:val="28"/>
          <w:szCs w:val="28"/>
          <w:lang w:val="en-US"/>
        </w:rPr>
        <w:t>diffg LO</w:t>
      </w: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07DD1">
        <w:rPr>
          <w:noProof/>
          <w:sz w:val="28"/>
          <w:szCs w:val="28"/>
          <w:lang w:eastAsia="ru-RU"/>
        </w:rPr>
        <w:pict>
          <v:shape id="Рисунок 37" o:spid="_x0000_i1056" type="#_x0000_t75" style="width:406.2pt;height:162pt;visibility:visible">
            <v:imagedata r:id="rId36" o:title="" croptop="22667f" cropbottom="19454f" cropleft="18423f" cropright="15237f"/>
          </v:shape>
        </w:pict>
      </w:r>
    </w:p>
    <w:p w:rsidR="00D32717" w:rsidRPr="001C1083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6.6 </w:t>
      </w:r>
      <w:r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wga</w:t>
      </w:r>
    </w:p>
    <w:p w:rsidR="00D32717" w:rsidRPr="004C1451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9657EA">
        <w:rPr>
          <w:noProof/>
          <w:sz w:val="28"/>
          <w:szCs w:val="28"/>
          <w:lang w:eastAsia="ru-RU"/>
        </w:rPr>
        <w:pict>
          <v:shape id="_x0000_i1057" type="#_x0000_t75" style="width:462pt;height:184.8pt">
            <v:imagedata r:id="rId37" o:title="" croptop="41112f"/>
          </v:shape>
        </w:pict>
      </w: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6.7 – Осуществление пуша ветки на удаленный сервер</w:t>
      </w: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9657EA">
        <w:rPr>
          <w:noProof/>
          <w:sz w:val="28"/>
          <w:szCs w:val="28"/>
          <w:lang w:eastAsia="ru-RU"/>
        </w:rPr>
        <w:pict>
          <v:shape id="_x0000_i1058" type="#_x0000_t75" style="width:387pt;height:232.8pt">
            <v:imagedata r:id="rId38" o:title=""/>
          </v:shape>
        </w:pict>
      </w: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6.8 – Изменения на удаленном сервере</w:t>
      </w:r>
    </w:p>
    <w:p w:rsidR="00D32717" w:rsidRDefault="00D32717" w:rsidP="0070386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Pr="00BD7750" w:rsidRDefault="00D32717" w:rsidP="00A32722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создано средствами </w:t>
      </w:r>
      <w:r>
        <w:rPr>
          <w:sz w:val="28"/>
          <w:szCs w:val="28"/>
          <w:lang w:val="en-US"/>
        </w:rPr>
        <w:t>GitHub</w:t>
      </w:r>
      <w:r w:rsidRPr="005F70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удаленная ветка </w:t>
      </w:r>
      <w:r>
        <w:rPr>
          <w:sz w:val="28"/>
          <w:szCs w:val="28"/>
          <w:lang w:val="en-US"/>
        </w:rPr>
        <w:t>branch</w:t>
      </w:r>
      <w:r w:rsidRPr="005F704F">
        <w:rPr>
          <w:sz w:val="28"/>
          <w:szCs w:val="28"/>
        </w:rPr>
        <w:t>_3</w:t>
      </w:r>
      <w:r>
        <w:rPr>
          <w:sz w:val="28"/>
          <w:szCs w:val="28"/>
        </w:rPr>
        <w:t xml:space="preserve">, также была создана ветка в локальном репозитории для отслеживания удаленной ветки </w:t>
      </w:r>
      <w:r>
        <w:rPr>
          <w:sz w:val="28"/>
          <w:szCs w:val="28"/>
          <w:lang w:val="en-US"/>
        </w:rPr>
        <w:t>branch</w:t>
      </w:r>
      <w:r w:rsidRPr="00A32722">
        <w:rPr>
          <w:sz w:val="28"/>
          <w:szCs w:val="28"/>
        </w:rPr>
        <w:t>_3</w:t>
      </w:r>
      <w:r>
        <w:rPr>
          <w:sz w:val="28"/>
          <w:szCs w:val="28"/>
        </w:rPr>
        <w:t xml:space="preserve">. Был осуществлен переход на ветку </w:t>
      </w:r>
      <w:r>
        <w:rPr>
          <w:sz w:val="28"/>
          <w:szCs w:val="28"/>
          <w:lang w:val="en-US"/>
        </w:rPr>
        <w:t>branch</w:t>
      </w:r>
      <w:r w:rsidRPr="00A32722">
        <w:rPr>
          <w:sz w:val="28"/>
          <w:szCs w:val="28"/>
        </w:rPr>
        <w:t xml:space="preserve">_3 </w:t>
      </w:r>
      <w:r>
        <w:rPr>
          <w:sz w:val="28"/>
          <w:szCs w:val="28"/>
        </w:rPr>
        <w:t xml:space="preserve">и была добавлена строка </w:t>
      </w:r>
      <w:r>
        <w:rPr>
          <w:sz w:val="28"/>
          <w:szCs w:val="28"/>
          <w:lang w:val="en-US"/>
        </w:rPr>
        <w:t>t</w:t>
      </w:r>
      <w:r w:rsidRPr="00A32722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he</w:t>
      </w:r>
      <w:r w:rsidRPr="00A327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final</w:t>
      </w:r>
      <w:r w:rsidRPr="00A327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fantasy</w:t>
      </w:r>
      <w:r w:rsidRPr="00A327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A327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the</w:t>
      </w:r>
      <w:r w:rsidRPr="00A32722">
        <w:rPr>
          <w:sz w:val="28"/>
          <w:szCs w:val="28"/>
        </w:rPr>
        <w:t xml:space="preserve"> 4.</w:t>
      </w:r>
      <w:r>
        <w:rPr>
          <w:sz w:val="28"/>
          <w:szCs w:val="28"/>
          <w:lang w:val="en-US"/>
        </w:rPr>
        <w:t>txt</w:t>
      </w:r>
      <w:r w:rsidRPr="00A327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>»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9657EA">
        <w:rPr>
          <w:noProof/>
          <w:sz w:val="28"/>
          <w:szCs w:val="28"/>
          <w:lang w:eastAsia="ru-RU"/>
        </w:rPr>
        <w:pict>
          <v:shape id="_x0000_i1059" type="#_x0000_t75" style="width:291pt;height:189.6pt">
            <v:imagedata r:id="rId39" o:title=""/>
          </v:shape>
        </w:pic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– Создание удаленной ветки </w:t>
      </w:r>
      <w:r>
        <w:rPr>
          <w:sz w:val="28"/>
          <w:szCs w:val="28"/>
          <w:lang w:val="en-US"/>
        </w:rPr>
        <w:t>branch</w:t>
      </w:r>
      <w:r w:rsidRPr="00E96C78">
        <w:rPr>
          <w:sz w:val="28"/>
          <w:szCs w:val="28"/>
        </w:rPr>
        <w:t>_3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9657EA">
        <w:rPr>
          <w:noProof/>
          <w:sz w:val="28"/>
          <w:szCs w:val="28"/>
          <w:lang w:eastAsia="ru-RU"/>
        </w:rPr>
        <w:pict>
          <v:shape id="_x0000_i1060" type="#_x0000_t75" style="width:429pt;height:99.6pt">
            <v:imagedata r:id="rId40" o:title=""/>
          </v:shape>
        </w:pic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7.2 – Загрузка содержимого из удаленного репозитория перед отслеживанием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Pr="0002071E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9657EA">
        <w:rPr>
          <w:noProof/>
          <w:sz w:val="28"/>
          <w:szCs w:val="28"/>
          <w:lang w:eastAsia="ru-RU"/>
        </w:rPr>
        <w:pict>
          <v:shape id="_x0000_i1061" type="#_x0000_t75" style="width:465pt;height:92.4pt">
            <v:imagedata r:id="rId41" o:title=""/>
          </v:shape>
        </w:pic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– Создание ветки для отслеживания </w:t>
      </w:r>
      <w:r>
        <w:rPr>
          <w:sz w:val="28"/>
          <w:szCs w:val="28"/>
          <w:lang w:val="en-US"/>
        </w:rPr>
        <w:t>branch</w:t>
      </w:r>
      <w:r w:rsidRPr="00E96C78">
        <w:rPr>
          <w:sz w:val="28"/>
          <w:szCs w:val="28"/>
        </w:rPr>
        <w:t>_3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Рисунок 47" o:spid="_x0000_i1062" type="#_x0000_t75" style="width:420.6pt;height:90pt;visibility:visible">
            <v:imagedata r:id="rId42" o:title="" croptop="34374f" cropbottom="17711f" cropleft="11908f" cropright="23714f"/>
          </v:shape>
        </w:pic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– Добавление новой строки в файл </w:t>
      </w:r>
      <w:r w:rsidRPr="00E96C78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txt</w:t>
      </w:r>
      <w:r w:rsidRPr="00E96C78">
        <w:rPr>
          <w:sz w:val="28"/>
          <w:szCs w:val="28"/>
        </w:rPr>
        <w:t xml:space="preserve"> </w:t>
      </w:r>
    </w:p>
    <w:p w:rsidR="00D32717" w:rsidRDefault="00D32717" w:rsidP="007B0337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D32717" w:rsidRPr="00E96C78" w:rsidRDefault="00D32717" w:rsidP="00E96C78">
      <w:pPr>
        <w:pStyle w:val="ListParagraph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выполнено перемещение ветки </w:t>
      </w:r>
      <w:r>
        <w:rPr>
          <w:sz w:val="28"/>
          <w:szCs w:val="28"/>
          <w:lang w:val="en-US"/>
        </w:rPr>
        <w:t>main</w:t>
      </w:r>
      <w:r w:rsidRPr="00E96C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ветку </w:t>
      </w:r>
      <w:r>
        <w:rPr>
          <w:sz w:val="28"/>
          <w:szCs w:val="28"/>
          <w:lang w:val="en-US"/>
        </w:rPr>
        <w:t>branch</w:t>
      </w:r>
      <w:r w:rsidRPr="00E96C78">
        <w:rPr>
          <w:sz w:val="28"/>
          <w:szCs w:val="28"/>
        </w:rPr>
        <w:t>_2</w:t>
      </w:r>
      <w:r>
        <w:rPr>
          <w:sz w:val="28"/>
          <w:szCs w:val="28"/>
        </w:rPr>
        <w:t xml:space="preserve">, также изменения были отправлены изменения веток </w:t>
      </w:r>
      <w:r>
        <w:rPr>
          <w:sz w:val="28"/>
          <w:szCs w:val="28"/>
          <w:lang w:val="en-US"/>
        </w:rPr>
        <w:t>main</w:t>
      </w:r>
      <w:r w:rsidRPr="00E96C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branch</w:t>
      </w:r>
      <w:r w:rsidRPr="00E96C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GitHub</w:t>
      </w:r>
    </w:p>
    <w:p w:rsidR="00D32717" w:rsidRDefault="00D32717" w:rsidP="00E96C78">
      <w:pPr>
        <w:spacing w:line="360" w:lineRule="auto"/>
        <w:jc w:val="center"/>
        <w:rPr>
          <w:sz w:val="28"/>
          <w:szCs w:val="28"/>
        </w:rPr>
      </w:pPr>
      <w:r w:rsidRPr="009657EA">
        <w:rPr>
          <w:noProof/>
          <w:sz w:val="28"/>
          <w:szCs w:val="28"/>
          <w:lang w:eastAsia="ru-RU"/>
        </w:rPr>
        <w:pict>
          <v:shape id="_x0000_i1063" type="#_x0000_t75" style="width:466.2pt;height:200.4pt">
            <v:imagedata r:id="rId43" o:title=""/>
          </v:shape>
        </w:pict>
      </w:r>
    </w:p>
    <w:p w:rsidR="00D32717" w:rsidRDefault="00D32717" w:rsidP="00E96C7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Результат после выполнения команд</w:t>
      </w:r>
    </w:p>
    <w:p w:rsidR="00D32717" w:rsidRDefault="00D32717" w:rsidP="00E96C78">
      <w:pPr>
        <w:spacing w:line="360" w:lineRule="auto"/>
        <w:jc w:val="center"/>
        <w:rPr>
          <w:sz w:val="28"/>
          <w:szCs w:val="28"/>
        </w:rPr>
      </w:pPr>
    </w:p>
    <w:p w:rsidR="00D32717" w:rsidRDefault="00D32717" w:rsidP="00E96C78">
      <w:pPr>
        <w:spacing w:line="360" w:lineRule="auto"/>
        <w:jc w:val="center"/>
        <w:rPr>
          <w:sz w:val="28"/>
          <w:szCs w:val="28"/>
        </w:rPr>
      </w:pPr>
      <w:r w:rsidRPr="00B07DD1">
        <w:rPr>
          <w:noProof/>
          <w:sz w:val="28"/>
          <w:szCs w:val="28"/>
          <w:lang w:eastAsia="ru-RU"/>
        </w:rPr>
        <w:pict>
          <v:shape id="Рисунок 49" o:spid="_x0000_i1064" type="#_x0000_t75" style="width:404.4pt;height:154.2pt;visibility:visible">
            <v:imagedata r:id="rId44" o:title="" croptop="33876f" cropbottom="8119f" cropleft="3573f" cropright="27216f"/>
          </v:shape>
        </w:pict>
      </w:r>
    </w:p>
    <w:p w:rsidR="00D32717" w:rsidRDefault="00D32717" w:rsidP="00E96C7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– Пуш веток </w:t>
      </w:r>
    </w:p>
    <w:p w:rsidR="00D32717" w:rsidRDefault="00D32717" w:rsidP="00E96C78">
      <w:pPr>
        <w:spacing w:line="360" w:lineRule="auto"/>
        <w:jc w:val="center"/>
        <w:rPr>
          <w:sz w:val="28"/>
          <w:szCs w:val="28"/>
        </w:rPr>
      </w:pPr>
    </w:p>
    <w:p w:rsidR="00D32717" w:rsidRPr="00584BC6" w:rsidRDefault="00D32717" w:rsidP="00584BC6">
      <w:pPr>
        <w:spacing w:line="360" w:lineRule="auto"/>
        <w:ind w:firstLine="709"/>
        <w:jc w:val="both"/>
        <w:rPr>
          <w:sz w:val="28"/>
          <w:szCs w:val="28"/>
        </w:rPr>
      </w:pPr>
      <w:r w:rsidRPr="00584BC6">
        <w:rPr>
          <w:b/>
          <w:bCs/>
          <w:sz w:val="28"/>
          <w:szCs w:val="28"/>
        </w:rPr>
        <w:t>Вывод:</w:t>
      </w:r>
      <w:r w:rsidRPr="00584BC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исследованы базовые возможности по работе с локальными и удаленными ветками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.</w:t>
      </w:r>
    </w:p>
    <w:p w:rsidR="00D32717" w:rsidRDefault="00D32717" w:rsidP="00E96C78">
      <w:pPr>
        <w:spacing w:line="360" w:lineRule="auto"/>
        <w:jc w:val="center"/>
        <w:rPr>
          <w:sz w:val="28"/>
          <w:szCs w:val="28"/>
        </w:rPr>
      </w:pPr>
    </w:p>
    <w:p w:rsidR="00D32717" w:rsidRDefault="00D32717" w:rsidP="00E96C78">
      <w:pPr>
        <w:spacing w:line="360" w:lineRule="auto"/>
        <w:jc w:val="center"/>
        <w:rPr>
          <w:b/>
          <w:bCs/>
          <w:sz w:val="28"/>
          <w:szCs w:val="28"/>
        </w:rPr>
      </w:pPr>
      <w:r w:rsidRPr="00584BC6">
        <w:rPr>
          <w:b/>
          <w:bCs/>
          <w:sz w:val="28"/>
          <w:szCs w:val="28"/>
        </w:rPr>
        <w:t>Контрольные вопросы</w:t>
      </w: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Что такое ветка?</w:t>
      </w:r>
    </w:p>
    <w:p w:rsidR="00D32717" w:rsidRDefault="00D32717" w:rsidP="007565F6">
      <w:pPr>
        <w:spacing w:line="360" w:lineRule="auto"/>
        <w:ind w:firstLine="709"/>
        <w:jc w:val="both"/>
        <w:rPr>
          <w:sz w:val="28"/>
          <w:szCs w:val="28"/>
        </w:rPr>
      </w:pPr>
      <w:r w:rsidRPr="00584BC6">
        <w:rPr>
          <w:sz w:val="28"/>
          <w:szCs w:val="28"/>
        </w:rPr>
        <w:t>В Git ветки — это элемент повседневного процесса разработки. По сути ветки в Git представляют собой указатель на снимок изменений.</w:t>
      </w:r>
    </w:p>
    <w:p w:rsidR="00D32717" w:rsidRDefault="00D32717" w:rsidP="007565F6">
      <w:pPr>
        <w:spacing w:line="360" w:lineRule="auto"/>
        <w:ind w:firstLine="709"/>
        <w:jc w:val="both"/>
        <w:rPr>
          <w:sz w:val="28"/>
          <w:szCs w:val="28"/>
        </w:rPr>
      </w:pP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 xml:space="preserve">Что такое </w:t>
      </w:r>
      <w:r w:rsidRPr="007565F6">
        <w:rPr>
          <w:b/>
          <w:bCs/>
          <w:sz w:val="28"/>
          <w:szCs w:val="28"/>
          <w:lang w:val="en-US"/>
        </w:rPr>
        <w:t>Head</w:t>
      </w:r>
      <w:r w:rsidRPr="007565F6">
        <w:rPr>
          <w:b/>
          <w:bCs/>
          <w:sz w:val="28"/>
          <w:szCs w:val="28"/>
        </w:rPr>
        <w:t>?</w:t>
      </w:r>
    </w:p>
    <w:p w:rsidR="00D32717" w:rsidRDefault="00D32717" w:rsidP="007565F6">
      <w:pPr>
        <w:spacing w:line="360" w:lineRule="auto"/>
        <w:ind w:firstLine="709"/>
        <w:jc w:val="both"/>
        <w:rPr>
          <w:sz w:val="28"/>
          <w:szCs w:val="28"/>
        </w:rPr>
      </w:pPr>
      <w:r w:rsidRPr="00584BC6">
        <w:rPr>
          <w:sz w:val="28"/>
          <w:szCs w:val="28"/>
        </w:rPr>
        <w:t>HEAD — указатель на текущий коммит или на текущую ветку (то есть, в любом случае, на коммит). Указывает на родителя коммита, который будет создан следующим</w:t>
      </w: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Способы создание веток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584BC6">
        <w:rPr>
          <w:sz w:val="28"/>
          <w:szCs w:val="28"/>
        </w:rPr>
        <w:t>Новую ветку можно создать командой git branch &lt;название_ветки&gt; или на удаленном репозитории git hub.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Как узнать текущую ветку?</w:t>
      </w:r>
    </w:p>
    <w:p w:rsidR="00D32717" w:rsidRPr="009D38FB" w:rsidRDefault="00D32717" w:rsidP="007565F6">
      <w:pPr>
        <w:pStyle w:val="ListParagraph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 w:rsidRPr="00584BC6">
        <w:rPr>
          <w:b/>
          <w:bCs/>
          <w:sz w:val="28"/>
          <w:szCs w:val="28"/>
          <w:lang w:val="en-US"/>
        </w:rPr>
        <w:t>git</w:t>
      </w:r>
      <w:r w:rsidRPr="00584BC6">
        <w:rPr>
          <w:b/>
          <w:bCs/>
          <w:sz w:val="28"/>
          <w:szCs w:val="28"/>
        </w:rPr>
        <w:t xml:space="preserve"> </w:t>
      </w:r>
      <w:r w:rsidRPr="00584BC6">
        <w:rPr>
          <w:b/>
          <w:bCs/>
          <w:sz w:val="28"/>
          <w:szCs w:val="28"/>
          <w:lang w:val="en-US"/>
        </w:rPr>
        <w:t>branch</w:t>
      </w:r>
      <w:r w:rsidRPr="00584BC6">
        <w:rPr>
          <w:b/>
          <w:bCs/>
          <w:sz w:val="28"/>
          <w:szCs w:val="28"/>
        </w:rPr>
        <w:t xml:space="preserve"> -</w:t>
      </w:r>
      <w:r w:rsidRPr="00584BC6">
        <w:rPr>
          <w:b/>
          <w:bCs/>
          <w:sz w:val="28"/>
          <w:szCs w:val="28"/>
          <w:lang w:val="en-US"/>
        </w:rPr>
        <w:t>a</w:t>
      </w:r>
    </w:p>
    <w:p w:rsidR="00D32717" w:rsidRPr="009D38FB" w:rsidRDefault="00D32717" w:rsidP="007565F6">
      <w:pPr>
        <w:pStyle w:val="ListParagraph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Как переключаться между ветками?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git</w:t>
      </w:r>
      <w:r w:rsidRPr="007565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7565F6">
        <w:rPr>
          <w:sz w:val="28"/>
          <w:szCs w:val="28"/>
        </w:rPr>
        <w:t xml:space="preserve"> &lt;</w:t>
      </w:r>
      <w:r>
        <w:rPr>
          <w:sz w:val="28"/>
          <w:szCs w:val="28"/>
        </w:rPr>
        <w:t>Название ветки</w:t>
      </w:r>
      <w:r w:rsidRPr="007565F6">
        <w:rPr>
          <w:sz w:val="28"/>
          <w:szCs w:val="28"/>
        </w:rPr>
        <w:t>&gt;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Что такое удаленная ветка?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7565F6">
        <w:rPr>
          <w:sz w:val="28"/>
          <w:szCs w:val="28"/>
        </w:rPr>
        <w:t>Удалённые ветки — это ссылки на состояние веток в ваших удалённых репозиториях. Это локальные ветки, которые нельзя перемещать. Они двигаются автоматически всякий раз, когда вы осуществляете связь по сети. Удалённые ветки действуют как закладки для напоминания о том, где ветки в удалённых репозиториях находились во время последнего подключения к ним.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Что такое ветка отслеживания?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7565F6">
        <w:rPr>
          <w:sz w:val="28"/>
          <w:szCs w:val="28"/>
        </w:rPr>
        <w:t>Проверка локальной ветви из удаленной ветви автоматически создает так называемую ветвь отслеживания. Ветви отслеживания-это локальные ветви, имеющие прямое отношение к удаленной ветви. Если вы находитесь в ветке отслеживания и набираете git push, Git автоматически знает, на какой сервер и ветку нажать.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Как создать ветку отслеживания?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7565F6">
        <w:rPr>
          <w:sz w:val="28"/>
          <w:szCs w:val="28"/>
        </w:rPr>
        <w:t>Командой</w:t>
      </w:r>
      <w:r w:rsidRPr="007565F6">
        <w:rPr>
          <w:sz w:val="28"/>
          <w:szCs w:val="28"/>
          <w:lang w:val="en-US"/>
        </w:rPr>
        <w:t xml:space="preserve"> git checkout --track origin/&lt;</w:t>
      </w:r>
      <w:r w:rsidRPr="007565F6">
        <w:rPr>
          <w:sz w:val="28"/>
          <w:szCs w:val="28"/>
        </w:rPr>
        <w:t>название</w:t>
      </w:r>
      <w:r w:rsidRPr="007565F6">
        <w:rPr>
          <w:sz w:val="28"/>
          <w:szCs w:val="28"/>
          <w:lang w:val="en-US"/>
        </w:rPr>
        <w:t>_</w:t>
      </w:r>
      <w:r w:rsidRPr="007565F6">
        <w:rPr>
          <w:sz w:val="28"/>
          <w:szCs w:val="28"/>
        </w:rPr>
        <w:t>ветки</w:t>
      </w:r>
      <w:r w:rsidRPr="007565F6">
        <w:rPr>
          <w:sz w:val="28"/>
          <w:szCs w:val="28"/>
          <w:lang w:val="en-US"/>
        </w:rPr>
        <w:t>&gt;.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Как отправить изменения из локальной ветки в удаленную ветку?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7565F6">
        <w:rPr>
          <w:sz w:val="28"/>
          <w:szCs w:val="28"/>
        </w:rPr>
        <w:t>Командой git push origin &lt;название_ветки&gt;.</w:t>
      </w:r>
    </w:p>
    <w:p w:rsidR="00D32717" w:rsidRDefault="00D32717" w:rsidP="007565F6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В чем отличие команд git fetch и git pull?</w:t>
      </w:r>
    </w:p>
    <w:p w:rsidR="00D32717" w:rsidRDefault="00D32717" w:rsidP="007565F6">
      <w:pPr>
        <w:spacing w:line="360" w:lineRule="auto"/>
        <w:ind w:firstLine="709"/>
        <w:jc w:val="both"/>
        <w:rPr>
          <w:sz w:val="28"/>
          <w:szCs w:val="28"/>
        </w:rPr>
      </w:pPr>
      <w:r w:rsidRPr="007565F6">
        <w:rPr>
          <w:sz w:val="28"/>
          <w:szCs w:val="28"/>
        </w:rPr>
        <w:t>Git pull – это сочетание команд git fetch (получение изменений с удаленного репозитория) и git merge (объединение веток).</w:t>
      </w:r>
    </w:p>
    <w:p w:rsidR="00D32717" w:rsidRDefault="00D32717" w:rsidP="007565F6">
      <w:pPr>
        <w:spacing w:line="360" w:lineRule="auto"/>
        <w:ind w:firstLine="709"/>
        <w:jc w:val="both"/>
        <w:rPr>
          <w:sz w:val="28"/>
          <w:szCs w:val="28"/>
        </w:rPr>
      </w:pPr>
    </w:p>
    <w:p w:rsidR="00D32717" w:rsidRPr="007565F6" w:rsidRDefault="00D32717" w:rsidP="007565F6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565F6">
        <w:rPr>
          <w:b/>
          <w:bCs/>
          <w:sz w:val="28"/>
          <w:szCs w:val="28"/>
        </w:rPr>
        <w:t>Как удалить локальную и удаленную ветки?</w:t>
      </w:r>
    </w:p>
    <w:p w:rsidR="00D32717" w:rsidRPr="007565F6" w:rsidRDefault="00D32717" w:rsidP="007565F6">
      <w:pPr>
        <w:spacing w:line="360" w:lineRule="auto"/>
        <w:ind w:firstLine="709"/>
        <w:jc w:val="both"/>
        <w:rPr>
          <w:sz w:val="28"/>
          <w:szCs w:val="28"/>
        </w:rPr>
      </w:pPr>
      <w:r w:rsidRPr="007565F6">
        <w:rPr>
          <w:sz w:val="28"/>
          <w:szCs w:val="28"/>
        </w:rPr>
        <w:t>Используя команду git branch -d &lt;название_ветки&gt;. Для удаление удаленной ветки существует команда git push origin -d &lt;название_ветки&gt;.</w:t>
      </w:r>
    </w:p>
    <w:sectPr w:rsidR="00D32717" w:rsidRPr="007565F6" w:rsidSect="00F766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D22327"/>
    <w:multiLevelType w:val="hybridMultilevel"/>
    <w:tmpl w:val="2B9C8922"/>
    <w:lvl w:ilvl="0" w:tplc="6C020D5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">
    <w:nsid w:val="51707DCE"/>
    <w:multiLevelType w:val="hybridMultilevel"/>
    <w:tmpl w:val="1DEEBE9C"/>
    <w:lvl w:ilvl="0" w:tplc="2ED0725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865D3"/>
    <w:rsid w:val="0002071E"/>
    <w:rsid w:val="00030F9C"/>
    <w:rsid w:val="00031AE5"/>
    <w:rsid w:val="00035A37"/>
    <w:rsid w:val="000400AF"/>
    <w:rsid w:val="000F06ED"/>
    <w:rsid w:val="000F12D6"/>
    <w:rsid w:val="0010054C"/>
    <w:rsid w:val="00130FFC"/>
    <w:rsid w:val="00143769"/>
    <w:rsid w:val="001C1083"/>
    <w:rsid w:val="002E4074"/>
    <w:rsid w:val="002F6E37"/>
    <w:rsid w:val="003057B6"/>
    <w:rsid w:val="003A6295"/>
    <w:rsid w:val="003B5A76"/>
    <w:rsid w:val="003C04A4"/>
    <w:rsid w:val="004C1451"/>
    <w:rsid w:val="00513161"/>
    <w:rsid w:val="00541BCC"/>
    <w:rsid w:val="00584BC6"/>
    <w:rsid w:val="005B7C02"/>
    <w:rsid w:val="005F704F"/>
    <w:rsid w:val="006B5AEA"/>
    <w:rsid w:val="006D2A98"/>
    <w:rsid w:val="00703867"/>
    <w:rsid w:val="007565F6"/>
    <w:rsid w:val="007B0337"/>
    <w:rsid w:val="007E4890"/>
    <w:rsid w:val="007F0430"/>
    <w:rsid w:val="008A673C"/>
    <w:rsid w:val="009657EA"/>
    <w:rsid w:val="009865D3"/>
    <w:rsid w:val="00991789"/>
    <w:rsid w:val="00993D7D"/>
    <w:rsid w:val="009D38FB"/>
    <w:rsid w:val="00A32722"/>
    <w:rsid w:val="00A84C3A"/>
    <w:rsid w:val="00AA1061"/>
    <w:rsid w:val="00AB6690"/>
    <w:rsid w:val="00B07DD1"/>
    <w:rsid w:val="00B96682"/>
    <w:rsid w:val="00BD7750"/>
    <w:rsid w:val="00C26AB2"/>
    <w:rsid w:val="00C416F8"/>
    <w:rsid w:val="00D10D61"/>
    <w:rsid w:val="00D32717"/>
    <w:rsid w:val="00DC6E05"/>
    <w:rsid w:val="00DE4AFC"/>
    <w:rsid w:val="00E9245C"/>
    <w:rsid w:val="00E96C78"/>
    <w:rsid w:val="00EA72F4"/>
    <w:rsid w:val="00F32B08"/>
    <w:rsid w:val="00F37AB1"/>
    <w:rsid w:val="00F55FFA"/>
    <w:rsid w:val="00F766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5D3"/>
    <w:pPr>
      <w:widowControl w:val="0"/>
      <w:autoSpaceDE w:val="0"/>
      <w:autoSpaceDN w:val="0"/>
    </w:pPr>
    <w:rPr>
      <w:rFonts w:ascii="Times New Roman" w:eastAsia="Times New Roman" w:hAnsi="Times New Roman"/>
      <w:lang w:eastAsia="en-US"/>
    </w:rPr>
  </w:style>
  <w:style w:type="paragraph" w:styleId="Heading1">
    <w:name w:val="heading 1"/>
    <w:basedOn w:val="Normal"/>
    <w:link w:val="Heading1Char"/>
    <w:uiPriority w:val="99"/>
    <w:qFormat/>
    <w:rsid w:val="009865D3"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9865D3"/>
    <w:rPr>
      <w:rFonts w:ascii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99"/>
    <w:rsid w:val="009865D3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865D3"/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99"/>
    <w:qFormat/>
    <w:rsid w:val="00993D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189</TotalTime>
  <Pages>18</Pages>
  <Words>867</Words>
  <Characters>4944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МИНИCTEPCTBO НАУКИ И ВЫСШЕГО ОБРАЗОВАНИЯ РОССИЙСКОЙ</dc:title>
  <dc:subject/>
  <dc:creator>Мээрим</dc:creator>
  <cp:keywords/>
  <dc:description/>
  <cp:lastModifiedBy>Microsoft Office</cp:lastModifiedBy>
  <cp:revision>4</cp:revision>
  <dcterms:created xsi:type="dcterms:W3CDTF">2022-09-30T13:36:00Z</dcterms:created>
  <dcterms:modified xsi:type="dcterms:W3CDTF">2022-10-01T08:10:00Z</dcterms:modified>
</cp:coreProperties>
</file>